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2DFC46C" w:rsidR="004266D5" w:rsidRPr="006F4C82" w:rsidRDefault="003D388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1B0DB67B" w:rsidR="004266D5" w:rsidRPr="006F4C82" w:rsidRDefault="003D388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3D388D">
              <w:rPr>
                <w:rFonts w:ascii="Times New Roman" w:hAnsi="Times New Roman"/>
                <w:i/>
                <w:iCs/>
                <w:sz w:val="24"/>
                <w:szCs w:val="24"/>
              </w:rPr>
              <w:t>Tổng kết và chuẩn bị báo cáo cuối cùng.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28010CF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388D" w:rsidRPr="003D388D">
              <w:rPr>
                <w:rFonts w:ascii="Times New Roman" w:hAnsi="Times New Roman"/>
                <w:sz w:val="24"/>
                <w:szCs w:val="24"/>
              </w:rPr>
              <w:t>Tổng kết kết quả đạt được.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108E80DF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388D" w:rsidRPr="003D388D">
              <w:rPr>
                <w:rFonts w:ascii="Times New Roman" w:hAnsi="Times New Roman"/>
                <w:sz w:val="24"/>
                <w:szCs w:val="24"/>
              </w:rPr>
              <w:t>Chuẩn bị báo cáo cuối cùng và các phần trình bày.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6C6E1EF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388D" w:rsidRPr="003D388D">
              <w:rPr>
                <w:rFonts w:ascii="Times New Roman" w:hAnsi="Times New Roman"/>
                <w:sz w:val="24"/>
                <w:szCs w:val="24"/>
              </w:rPr>
              <w:t>Hoàn thiện báo cáo và chuẩn bị cho buổi trình bày kết quả dự án.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E043B38" w:rsidR="00537CDF" w:rsidRPr="006F4C82" w:rsidRDefault="003D388D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</w:t>
            </w:r>
            <w:r w:rsidR="006E3819">
              <w:rPr>
                <w:rFonts w:ascii="Times New Roman" w:hAnsi="Times New Roman"/>
                <w:sz w:val="24"/>
                <w:szCs w:val="24"/>
              </w:rPr>
              <w:t>7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78142D0" w:rsidR="004D42BB" w:rsidRPr="006F4C82" w:rsidRDefault="003D388D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Nộp báo cáo.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3B996" w14:textId="77777777" w:rsidR="008E060F" w:rsidRDefault="008E060F">
      <w:r>
        <w:separator/>
      </w:r>
    </w:p>
  </w:endnote>
  <w:endnote w:type="continuationSeparator" w:id="0">
    <w:p w14:paraId="30C9FA5A" w14:textId="77777777" w:rsidR="008E060F" w:rsidRDefault="008E060F">
      <w:r>
        <w:continuationSeparator/>
      </w:r>
    </w:p>
  </w:endnote>
  <w:endnote w:type="continuationNotice" w:id="1">
    <w:p w14:paraId="4A1A556E" w14:textId="77777777" w:rsidR="008E060F" w:rsidRDefault="008E06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81D9F" w14:textId="77777777" w:rsidR="00FB0938" w:rsidRDefault="00FB09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8E00F" w14:textId="77777777" w:rsidR="00FB0938" w:rsidRDefault="00FB0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9823F" w14:textId="77777777" w:rsidR="008E060F" w:rsidRDefault="008E060F">
      <w:r>
        <w:separator/>
      </w:r>
    </w:p>
  </w:footnote>
  <w:footnote w:type="continuationSeparator" w:id="0">
    <w:p w14:paraId="3E9409B6" w14:textId="77777777" w:rsidR="008E060F" w:rsidRDefault="008E060F">
      <w:r>
        <w:continuationSeparator/>
      </w:r>
    </w:p>
  </w:footnote>
  <w:footnote w:type="continuationNotice" w:id="1">
    <w:p w14:paraId="12DCCA0E" w14:textId="77777777" w:rsidR="008E060F" w:rsidRDefault="008E06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501C7" w14:textId="77777777" w:rsidR="00FB0938" w:rsidRDefault="00FB09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FB0938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1E4A8350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FB0938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3C2E5" w14:textId="77777777" w:rsidR="00FB0938" w:rsidRDefault="00FB09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D4E4C"/>
    <w:rsid w:val="000E11B1"/>
    <w:rsid w:val="001071C3"/>
    <w:rsid w:val="00145B1E"/>
    <w:rsid w:val="00155255"/>
    <w:rsid w:val="00161E4A"/>
    <w:rsid w:val="0016309F"/>
    <w:rsid w:val="00170DC6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40FC"/>
    <w:rsid w:val="00325785"/>
    <w:rsid w:val="00361221"/>
    <w:rsid w:val="00384904"/>
    <w:rsid w:val="003B2F07"/>
    <w:rsid w:val="003B5DB4"/>
    <w:rsid w:val="003D388D"/>
    <w:rsid w:val="003D54EE"/>
    <w:rsid w:val="003F4E3A"/>
    <w:rsid w:val="003F7B00"/>
    <w:rsid w:val="00403198"/>
    <w:rsid w:val="004266D5"/>
    <w:rsid w:val="00434BC7"/>
    <w:rsid w:val="0043788C"/>
    <w:rsid w:val="00467E64"/>
    <w:rsid w:val="00476A2F"/>
    <w:rsid w:val="004D42BB"/>
    <w:rsid w:val="004E067B"/>
    <w:rsid w:val="0052549A"/>
    <w:rsid w:val="00527B5C"/>
    <w:rsid w:val="005335FA"/>
    <w:rsid w:val="0053679B"/>
    <w:rsid w:val="00537CDF"/>
    <w:rsid w:val="005A2190"/>
    <w:rsid w:val="005A6D89"/>
    <w:rsid w:val="0063035A"/>
    <w:rsid w:val="00640C53"/>
    <w:rsid w:val="00660843"/>
    <w:rsid w:val="006755BA"/>
    <w:rsid w:val="006D7BD4"/>
    <w:rsid w:val="006E3819"/>
    <w:rsid w:val="006F4C82"/>
    <w:rsid w:val="007121FB"/>
    <w:rsid w:val="00771C0E"/>
    <w:rsid w:val="0078500E"/>
    <w:rsid w:val="007C1DBF"/>
    <w:rsid w:val="007E79D8"/>
    <w:rsid w:val="008013ED"/>
    <w:rsid w:val="00802042"/>
    <w:rsid w:val="008309C6"/>
    <w:rsid w:val="00842848"/>
    <w:rsid w:val="00857CFB"/>
    <w:rsid w:val="00872ADA"/>
    <w:rsid w:val="008841CD"/>
    <w:rsid w:val="00893A8E"/>
    <w:rsid w:val="008B3EFA"/>
    <w:rsid w:val="008C0503"/>
    <w:rsid w:val="008D414E"/>
    <w:rsid w:val="008E060F"/>
    <w:rsid w:val="008E589B"/>
    <w:rsid w:val="00907E19"/>
    <w:rsid w:val="00921A7C"/>
    <w:rsid w:val="00927B59"/>
    <w:rsid w:val="00967A11"/>
    <w:rsid w:val="009A288A"/>
    <w:rsid w:val="009C24B1"/>
    <w:rsid w:val="009C2AE3"/>
    <w:rsid w:val="009E147C"/>
    <w:rsid w:val="009F19E3"/>
    <w:rsid w:val="009F4FEA"/>
    <w:rsid w:val="00A47C23"/>
    <w:rsid w:val="00A91EEF"/>
    <w:rsid w:val="00AA44D2"/>
    <w:rsid w:val="00AF26B6"/>
    <w:rsid w:val="00B17A7B"/>
    <w:rsid w:val="00B22FF1"/>
    <w:rsid w:val="00B36BC4"/>
    <w:rsid w:val="00B6236C"/>
    <w:rsid w:val="00B67003"/>
    <w:rsid w:val="00BA08ED"/>
    <w:rsid w:val="00BD1CC6"/>
    <w:rsid w:val="00BD4DE6"/>
    <w:rsid w:val="00C037DF"/>
    <w:rsid w:val="00C14D1B"/>
    <w:rsid w:val="00C57904"/>
    <w:rsid w:val="00C6291B"/>
    <w:rsid w:val="00C87F21"/>
    <w:rsid w:val="00C94BEB"/>
    <w:rsid w:val="00CA4CCB"/>
    <w:rsid w:val="00CA6963"/>
    <w:rsid w:val="00CB08B2"/>
    <w:rsid w:val="00CC374E"/>
    <w:rsid w:val="00D1263A"/>
    <w:rsid w:val="00DB60C5"/>
    <w:rsid w:val="00DB7394"/>
    <w:rsid w:val="00DD7A0D"/>
    <w:rsid w:val="00DF07D0"/>
    <w:rsid w:val="00DF32BC"/>
    <w:rsid w:val="00DF5A6C"/>
    <w:rsid w:val="00E0686A"/>
    <w:rsid w:val="00E32193"/>
    <w:rsid w:val="00E441EC"/>
    <w:rsid w:val="00E77A1F"/>
    <w:rsid w:val="00EB477B"/>
    <w:rsid w:val="00EC774D"/>
    <w:rsid w:val="00ED0E81"/>
    <w:rsid w:val="00F01094"/>
    <w:rsid w:val="00F15879"/>
    <w:rsid w:val="00F24950"/>
    <w:rsid w:val="00FB0938"/>
    <w:rsid w:val="00FE4E18"/>
    <w:rsid w:val="00FE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50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42</cp:revision>
  <cp:lastPrinted>2007-02-07T02:13:00Z</cp:lastPrinted>
  <dcterms:created xsi:type="dcterms:W3CDTF">2023-09-07T01:02:00Z</dcterms:created>
  <dcterms:modified xsi:type="dcterms:W3CDTF">2024-07-22T14:47:00Z</dcterms:modified>
</cp:coreProperties>
</file>