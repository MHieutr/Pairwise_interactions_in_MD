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5761102" w:rsidR="004266D5" w:rsidRPr="006F4C82" w:rsidRDefault="008B3EFA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5915DE76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8B3EFA" w:rsidRPr="008B3EFA">
              <w:rPr>
                <w:rFonts w:ascii="Times New Roman" w:hAnsi="Times New Roman"/>
                <w:i/>
                <w:iCs/>
                <w:sz w:val="24"/>
                <w:szCs w:val="24"/>
              </w:rPr>
              <w:t>Xác định dataset và phương pháp xử lý dữ liệu.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48DBEA5D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3EFA" w:rsidRPr="008B3EFA">
              <w:rPr>
                <w:rFonts w:ascii="Times New Roman" w:hAnsi="Times New Roman"/>
                <w:sz w:val="24"/>
                <w:szCs w:val="24"/>
              </w:rPr>
              <w:t>Thảo luận về dataset 'Si_64.xyz'.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35ACD9C2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3EFA" w:rsidRPr="008B3EFA">
              <w:rPr>
                <w:rFonts w:ascii="Times New Roman" w:hAnsi="Times New Roman"/>
                <w:sz w:val="24"/>
                <w:szCs w:val="24"/>
              </w:rPr>
              <w:t>Phương pháp đọc và xử lý dữ liệu từ file XYZ.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1E3A9A99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B3EFA" w:rsidRPr="008B3EFA">
              <w:rPr>
                <w:rFonts w:ascii="Times New Roman" w:hAnsi="Times New Roman"/>
                <w:sz w:val="24"/>
                <w:szCs w:val="24"/>
              </w:rPr>
              <w:t>Quyết định sử dụng dataset 'Si_64.xyz' và phương pháp xử lý dữ liệu.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5C4BFD5B" w:rsidR="00537CDF" w:rsidRPr="006F4C82" w:rsidRDefault="008B3EFA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/06/2024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138DC26" w:rsidR="004D42BB" w:rsidRPr="006F4C82" w:rsidRDefault="008B3EFA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B3EFA">
              <w:rPr>
                <w:rFonts w:ascii="Times New Roman" w:hAnsi="Times New Roman"/>
                <w:b w:val="0"/>
                <w:sz w:val="24"/>
                <w:szCs w:val="24"/>
              </w:rPr>
              <w:t>Thảo luận về mô hình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atomic energy</w:t>
            </w:r>
            <w:r w:rsidRPr="008B3EFA">
              <w:rPr>
                <w:rFonts w:ascii="Times New Roman" w:hAnsi="Times New Roman"/>
                <w:b w:val="0"/>
                <w:sz w:val="24"/>
                <w:szCs w:val="24"/>
              </w:rPr>
              <w:t xml:space="preserve"> và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force</w:t>
            </w:r>
            <w:r w:rsidRPr="008B3EFA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1837E" w14:textId="77777777" w:rsidR="00C21C2D" w:rsidRDefault="00C21C2D">
      <w:r>
        <w:separator/>
      </w:r>
    </w:p>
  </w:endnote>
  <w:endnote w:type="continuationSeparator" w:id="0">
    <w:p w14:paraId="47E36430" w14:textId="77777777" w:rsidR="00C21C2D" w:rsidRDefault="00C21C2D">
      <w:r>
        <w:continuationSeparator/>
      </w:r>
    </w:p>
  </w:endnote>
  <w:endnote w:type="continuationNotice" w:id="1">
    <w:p w14:paraId="5A648CB2" w14:textId="77777777" w:rsidR="00C21C2D" w:rsidRDefault="00C21C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71D2F1" w14:textId="77777777" w:rsidR="000E7F38" w:rsidRDefault="000E7F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BC7D3" w14:textId="77777777" w:rsidR="000E7F38" w:rsidRDefault="000E7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BAF06" w14:textId="77777777" w:rsidR="00C21C2D" w:rsidRDefault="00C21C2D">
      <w:r>
        <w:separator/>
      </w:r>
    </w:p>
  </w:footnote>
  <w:footnote w:type="continuationSeparator" w:id="0">
    <w:p w14:paraId="0B2F2B72" w14:textId="77777777" w:rsidR="00C21C2D" w:rsidRDefault="00C21C2D">
      <w:r>
        <w:continuationSeparator/>
      </w:r>
    </w:p>
  </w:footnote>
  <w:footnote w:type="continuationNotice" w:id="1">
    <w:p w14:paraId="124452D0" w14:textId="77777777" w:rsidR="00C21C2D" w:rsidRDefault="00C21C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830AE" w14:textId="77777777" w:rsidR="000E7F38" w:rsidRDefault="000E7F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E7F38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33650D39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0E7F38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5D081" w14:textId="77777777" w:rsidR="000E7F38" w:rsidRDefault="000E7F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E11B1"/>
    <w:rsid w:val="000E7F38"/>
    <w:rsid w:val="001071C3"/>
    <w:rsid w:val="00145B1E"/>
    <w:rsid w:val="00155255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5785"/>
    <w:rsid w:val="00361221"/>
    <w:rsid w:val="00384904"/>
    <w:rsid w:val="003B2F07"/>
    <w:rsid w:val="003B4AF6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40C53"/>
    <w:rsid w:val="00660843"/>
    <w:rsid w:val="006F4C82"/>
    <w:rsid w:val="00771C0E"/>
    <w:rsid w:val="0078500E"/>
    <w:rsid w:val="007C1DBF"/>
    <w:rsid w:val="007E79D8"/>
    <w:rsid w:val="008013ED"/>
    <w:rsid w:val="00802042"/>
    <w:rsid w:val="008309C6"/>
    <w:rsid w:val="00842848"/>
    <w:rsid w:val="00857CFB"/>
    <w:rsid w:val="00893A8E"/>
    <w:rsid w:val="008B3EFA"/>
    <w:rsid w:val="008C0503"/>
    <w:rsid w:val="008D414E"/>
    <w:rsid w:val="008E589B"/>
    <w:rsid w:val="00921A7C"/>
    <w:rsid w:val="00927B59"/>
    <w:rsid w:val="009C2AE3"/>
    <w:rsid w:val="009F19E3"/>
    <w:rsid w:val="009F4FEA"/>
    <w:rsid w:val="00A91EEF"/>
    <w:rsid w:val="00AA44D2"/>
    <w:rsid w:val="00AE05B0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21C2D"/>
    <w:rsid w:val="00C6291B"/>
    <w:rsid w:val="00C94BEB"/>
    <w:rsid w:val="00CA4CCB"/>
    <w:rsid w:val="00CA6963"/>
    <w:rsid w:val="00CC374E"/>
    <w:rsid w:val="00D1263A"/>
    <w:rsid w:val="00DB7394"/>
    <w:rsid w:val="00DF07D0"/>
    <w:rsid w:val="00E32193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44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31</cp:revision>
  <cp:lastPrinted>2007-02-07T02:13:00Z</cp:lastPrinted>
  <dcterms:created xsi:type="dcterms:W3CDTF">2023-09-07T01:02:00Z</dcterms:created>
  <dcterms:modified xsi:type="dcterms:W3CDTF">2024-07-22T14:48:00Z</dcterms:modified>
</cp:coreProperties>
</file>