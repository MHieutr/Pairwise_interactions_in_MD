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48511BAB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Nhóm 01</w:t>
            </w:r>
          </w:p>
        </w:tc>
      </w:tr>
      <w:tr w:rsidR="001F12B5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1F12B5" w:rsidRPr="006F4C82" w:rsidRDefault="009C2AE3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="001F12B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E8C2217" w:rsidR="001F12B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Ứng dụng mô hình học sâu cho mô phỏng động lực học phân tử</w:t>
            </w:r>
          </w:p>
        </w:tc>
      </w:tr>
      <w:tr w:rsidR="004266D5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="004266D5"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07081731" w:rsidR="004266D5" w:rsidRPr="006F4C82" w:rsidRDefault="00DD7A0D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21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0</w:t>
            </w:r>
            <w:r w:rsidR="008B3EFA">
              <w:rPr>
                <w:rFonts w:ascii="Times New Roman" w:hAnsi="Times New Roman"/>
                <w:i w:val="0"/>
                <w:sz w:val="24"/>
                <w:szCs w:val="24"/>
              </w:rPr>
              <w:t>6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 w:rsidR="00640C53">
              <w:rPr>
                <w:rFonts w:ascii="Times New Roman" w:hAnsi="Times New Roman"/>
                <w:i w:val="0"/>
                <w:sz w:val="24"/>
                <w:szCs w:val="24"/>
              </w:rPr>
              <w:t>2024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4266D5" w:rsidRPr="006F4C82" w:rsidRDefault="00BD1CC6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44BA70EC" w:rsidR="004266D5" w:rsidRPr="006F4C82" w:rsidRDefault="00640C5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="00145B1E"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30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3E040DAF" w:rsidR="004266D5" w:rsidRPr="006F4C82" w:rsidRDefault="001F12B5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  <w:r w:rsidR="00DD7A0D" w:rsidRPr="00DD7A0D">
              <w:rPr>
                <w:rFonts w:ascii="Times New Roman" w:hAnsi="Times New Roman"/>
                <w:i/>
                <w:iCs/>
                <w:sz w:val="24"/>
                <w:szCs w:val="24"/>
              </w:rPr>
              <w:t>Phân tích và tối ưu hóa hàm kích hoạt trong mô hình CNN.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17FCAB86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75A1B191" w14:textId="727E3875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725F897" w14:textId="0D8D7891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6BEAEDE" w14:textId="6FC0BC01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3C4757B6" w14:textId="3259DECB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30DD1F1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534CF551" w14:textId="7BA58562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21012401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A6C02C3" w14:textId="143C92BC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Từ Lê Tú Uyên 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B2C09E" w14:textId="334550D0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21012401@st.phenikaa-uni.edu.vn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609435B4" w14:textId="2766EB34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03950B7E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TS. Phạm Tiến Lâm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2A3B3F98" w:rsidR="00802042" w:rsidRPr="006F4C82" w:rsidRDefault="00000000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1" w:history="1">
              <w:r w:rsidR="00640C53">
                <w:rPr>
                  <w:rStyle w:val="Hyperlink"/>
                  <w:rFonts w:ascii="Times New Roman" w:hAnsi="Times New Roman"/>
                  <w:sz w:val="24"/>
                  <w:szCs w:val="24"/>
                </w:rPr>
                <w:t>lam.phamtien@phenikaa-uni.edu.vn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3E038089" w:rsidR="00802042" w:rsidRPr="006F4C82" w:rsidRDefault="00640C53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Y</w:t>
            </w: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75F05F70" w:rsidR="008C0503" w:rsidRPr="002A5D83" w:rsidRDefault="008C0503" w:rsidP="0063035A">
      <w:pPr>
        <w:jc w:val="both"/>
        <w:rPr>
          <w:rFonts w:ascii="Times New Roman" w:hAnsi="Times New Roman"/>
          <w:i/>
          <w:iCs/>
          <w:szCs w:val="24"/>
        </w:rPr>
      </w:pP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0B3B6886" w14:textId="14821FB6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D7A0D" w:rsidRPr="00DD7A0D">
              <w:rPr>
                <w:rFonts w:ascii="Times New Roman" w:hAnsi="Times New Roman"/>
                <w:sz w:val="24"/>
                <w:szCs w:val="24"/>
              </w:rPr>
              <w:t>Các loại hàm kích hoạt: Tanh, ReLU, Sigmoid.</w:t>
            </w: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22BEA342" w14:textId="5B95EEAE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DD7A0D" w:rsidRPr="00DD7A0D">
              <w:rPr>
                <w:rFonts w:ascii="Times New Roman" w:hAnsi="Times New Roman"/>
                <w:sz w:val="24"/>
                <w:szCs w:val="24"/>
              </w:rPr>
              <w:t>Tối ưu hóa mô hình CNN.</w:t>
            </w:r>
          </w:p>
        </w:tc>
      </w:tr>
      <w:tr w:rsidR="001F12B5" w:rsidRPr="006F4C82" w14:paraId="1A769D5A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592924D3" w14:textId="112B509E" w:rsidR="00277B20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3.</w:t>
            </w:r>
            <w:r w:rsidR="002A5D83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0686A" w:rsidRPr="00E0686A">
              <w:rPr>
                <w:rFonts w:ascii="Times New Roman" w:hAnsi="Times New Roman"/>
                <w:sz w:val="24"/>
                <w:szCs w:val="24"/>
              </w:rPr>
              <w:t>Áp dụng mô hình dự đoán năng lượng và lực nguyên tử từ tương tác cặp.</w:t>
            </w: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1E4CC818" w:rsidR="00537CDF" w:rsidRPr="006F4C82" w:rsidRDefault="00E0686A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  <w:r w:rsidR="00555A1A">
              <w:rPr>
                <w:rFonts w:ascii="Times New Roman" w:hAnsi="Times New Roman"/>
                <w:sz w:val="24"/>
                <w:szCs w:val="24"/>
              </w:rPr>
              <w:t>8</w:t>
            </w:r>
            <w:r w:rsidR="002A5D83">
              <w:rPr>
                <w:rFonts w:ascii="Times New Roman" w:hAnsi="Times New Roman"/>
                <w:sz w:val="24"/>
                <w:szCs w:val="24"/>
              </w:rPr>
              <w:t>/06/2024</w:t>
            </w: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3FF1B686" w:rsidR="00537CDF" w:rsidRPr="006F4C82" w:rsidRDefault="002A5D83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09:30</w:t>
            </w: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490AD86" w14:textId="66D274DE" w:rsidR="004D42BB" w:rsidRPr="006F4C82" w:rsidRDefault="00784CF5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  <w:r w:rsidRPr="00784CF5">
              <w:rPr>
                <w:rFonts w:ascii="Times New Roman" w:hAnsi="Times New Roman"/>
                <w:b w:val="0"/>
                <w:i/>
                <w:iCs/>
                <w:sz w:val="24"/>
                <w:szCs w:val="24"/>
              </w:rPr>
              <w:t>Thảo luận về kết quả thí nghiệm ban đầu và cải thiện mô hình.</w:t>
            </w: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452053E4" w14:textId="2133F7F5" w:rsidR="000E11B1" w:rsidRPr="006F4C82" w:rsidRDefault="000E11B1" w:rsidP="002A5D83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01F517" w14:textId="77777777" w:rsidR="00BD37D6" w:rsidRDefault="00BD37D6">
      <w:r>
        <w:separator/>
      </w:r>
    </w:p>
  </w:endnote>
  <w:endnote w:type="continuationSeparator" w:id="0">
    <w:p w14:paraId="25C4361A" w14:textId="77777777" w:rsidR="00BD37D6" w:rsidRDefault="00BD37D6">
      <w:r>
        <w:continuationSeparator/>
      </w:r>
    </w:p>
  </w:endnote>
  <w:endnote w:type="continuationNotice" w:id="1">
    <w:p w14:paraId="3712269C" w14:textId="77777777" w:rsidR="00BD37D6" w:rsidRDefault="00BD37D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C1C689" w14:textId="77777777" w:rsidR="00554E9F" w:rsidRDefault="00554E9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</w:tblGrid>
    <w:tr w:rsidR="0078500E" w14:paraId="03209CB7" w14:textId="77777777" w:rsidTr="00384904">
      <w:tc>
        <w:tcPr>
          <w:tcW w:w="4932" w:type="dxa"/>
          <w:shd w:val="clear" w:color="auto" w:fill="auto"/>
        </w:tcPr>
        <w:p w14:paraId="10074CF9" w14:textId="77777777" w:rsidR="0078500E" w:rsidRPr="00384904" w:rsidRDefault="0078500E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C2F6EC" w14:textId="77777777" w:rsidR="00554E9F" w:rsidRDefault="00554E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33F11F1" w14:textId="77777777" w:rsidR="00BD37D6" w:rsidRDefault="00BD37D6">
      <w:r>
        <w:separator/>
      </w:r>
    </w:p>
  </w:footnote>
  <w:footnote w:type="continuationSeparator" w:id="0">
    <w:p w14:paraId="4DBA69D1" w14:textId="77777777" w:rsidR="00BD37D6" w:rsidRDefault="00BD37D6">
      <w:r>
        <w:continuationSeparator/>
      </w:r>
    </w:p>
  </w:footnote>
  <w:footnote w:type="continuationNotice" w:id="1">
    <w:p w14:paraId="05E6A779" w14:textId="77777777" w:rsidR="00BD37D6" w:rsidRDefault="00BD37D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4D9A2C" w14:textId="77777777" w:rsidR="00554E9F" w:rsidRDefault="00554E9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554E9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09815E60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</w:t>
          </w:r>
          <w:r w:rsidR="00554E9F">
            <w:rPr>
              <w:rFonts w:ascii="Times New Roman" w:hAnsi="Times New Roman"/>
              <w:color w:val="000000"/>
              <w:sz w:val="28"/>
              <w:szCs w:val="28"/>
            </w:rPr>
            <w:t>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01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4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– Đồ Án </w:t>
          </w:r>
          <w:r w:rsidR="00640C53">
            <w:rPr>
              <w:rFonts w:ascii="Times New Roman" w:hAnsi="Times New Roman"/>
              <w:color w:val="000000"/>
              <w:sz w:val="28"/>
              <w:szCs w:val="28"/>
            </w:rPr>
            <w:t>Liên Ngành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9DB297" w14:textId="77777777" w:rsidR="00554E9F" w:rsidRDefault="00554E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10788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534A9"/>
    <w:rsid w:val="000E11B1"/>
    <w:rsid w:val="001071C3"/>
    <w:rsid w:val="00145B1E"/>
    <w:rsid w:val="00155255"/>
    <w:rsid w:val="001D7DC5"/>
    <w:rsid w:val="001F12B5"/>
    <w:rsid w:val="00262494"/>
    <w:rsid w:val="002721AE"/>
    <w:rsid w:val="00277B20"/>
    <w:rsid w:val="0028710D"/>
    <w:rsid w:val="002A5D83"/>
    <w:rsid w:val="002A6FDA"/>
    <w:rsid w:val="002C7FF3"/>
    <w:rsid w:val="003240FC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1027F"/>
    <w:rsid w:val="0052549A"/>
    <w:rsid w:val="00527B5C"/>
    <w:rsid w:val="0053679B"/>
    <w:rsid w:val="00537CDF"/>
    <w:rsid w:val="00554E9F"/>
    <w:rsid w:val="00555A1A"/>
    <w:rsid w:val="005A2190"/>
    <w:rsid w:val="005A6D89"/>
    <w:rsid w:val="005F11FB"/>
    <w:rsid w:val="0063035A"/>
    <w:rsid w:val="00640C53"/>
    <w:rsid w:val="00660843"/>
    <w:rsid w:val="006F4C82"/>
    <w:rsid w:val="00771C0E"/>
    <w:rsid w:val="00784CF5"/>
    <w:rsid w:val="0078500E"/>
    <w:rsid w:val="007C1DBF"/>
    <w:rsid w:val="007E79D8"/>
    <w:rsid w:val="008013ED"/>
    <w:rsid w:val="00802042"/>
    <w:rsid w:val="008309C6"/>
    <w:rsid w:val="00842848"/>
    <w:rsid w:val="00857CFB"/>
    <w:rsid w:val="008841CD"/>
    <w:rsid w:val="00893A8E"/>
    <w:rsid w:val="008B3EFA"/>
    <w:rsid w:val="008C0503"/>
    <w:rsid w:val="008D414E"/>
    <w:rsid w:val="008D4DBB"/>
    <w:rsid w:val="008E589B"/>
    <w:rsid w:val="00921A7C"/>
    <w:rsid w:val="00927B59"/>
    <w:rsid w:val="009A36C1"/>
    <w:rsid w:val="009C2AE3"/>
    <w:rsid w:val="009E147C"/>
    <w:rsid w:val="009F19E3"/>
    <w:rsid w:val="009F4FEA"/>
    <w:rsid w:val="00A91EEF"/>
    <w:rsid w:val="00AA44D2"/>
    <w:rsid w:val="00AF26B6"/>
    <w:rsid w:val="00B17A7B"/>
    <w:rsid w:val="00B22FF1"/>
    <w:rsid w:val="00B35623"/>
    <w:rsid w:val="00B36BC4"/>
    <w:rsid w:val="00B6236C"/>
    <w:rsid w:val="00B67003"/>
    <w:rsid w:val="00BD1CC6"/>
    <w:rsid w:val="00BD37D6"/>
    <w:rsid w:val="00BD4DE6"/>
    <w:rsid w:val="00C037DF"/>
    <w:rsid w:val="00C14D1B"/>
    <w:rsid w:val="00C6291B"/>
    <w:rsid w:val="00C7102D"/>
    <w:rsid w:val="00C94BEB"/>
    <w:rsid w:val="00CA4CCB"/>
    <w:rsid w:val="00CA6963"/>
    <w:rsid w:val="00CC374E"/>
    <w:rsid w:val="00D1263A"/>
    <w:rsid w:val="00DB60C5"/>
    <w:rsid w:val="00DB7394"/>
    <w:rsid w:val="00DD7A0D"/>
    <w:rsid w:val="00DF07D0"/>
    <w:rsid w:val="00DF5AC9"/>
    <w:rsid w:val="00E0686A"/>
    <w:rsid w:val="00E32193"/>
    <w:rsid w:val="00E441EC"/>
    <w:rsid w:val="00E77A1F"/>
    <w:rsid w:val="00EB477B"/>
    <w:rsid w:val="00EC774D"/>
    <w:rsid w:val="00ED0E81"/>
    <w:rsid w:val="00F01094"/>
    <w:rsid w:val="00F15879"/>
    <w:rsid w:val="00F24950"/>
    <w:rsid w:val="00FC1CBE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40C53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640C5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lam.phamtien@phenikaa-uni.edu.vn" TargetMode="External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hyperlink" Target="mailto:21012401@st.phenikaa-uni.edu.vn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47</TotalTime>
  <Pages>1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35</cp:revision>
  <cp:lastPrinted>2007-02-07T02:13:00Z</cp:lastPrinted>
  <dcterms:created xsi:type="dcterms:W3CDTF">2023-09-07T01:02:00Z</dcterms:created>
  <dcterms:modified xsi:type="dcterms:W3CDTF">2024-07-22T14:49:00Z</dcterms:modified>
</cp:coreProperties>
</file>