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48511BAB" w:rsidR="004266D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Nhóm 01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1E8C2217" w:rsidR="001F12B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Ứng dụng mô hình học sâu cho mô phỏng động lực học phân tử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43E9D653" w:rsidR="004266D5" w:rsidRPr="006F4C82" w:rsidRDefault="00E0686A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14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640C53">
              <w:rPr>
                <w:rFonts w:ascii="Times New Roman" w:hAnsi="Times New Roman"/>
                <w:i w:val="0"/>
                <w:sz w:val="24"/>
                <w:szCs w:val="24"/>
              </w:rPr>
              <w:t>0</w:t>
            </w:r>
            <w:r w:rsidR="008B3EFA">
              <w:rPr>
                <w:rFonts w:ascii="Times New Roman" w:hAnsi="Times New Roman"/>
                <w:i w:val="0"/>
                <w:sz w:val="24"/>
                <w:szCs w:val="24"/>
              </w:rPr>
              <w:t>6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640C53">
              <w:rPr>
                <w:rFonts w:ascii="Times New Roman" w:hAnsi="Times New Roman"/>
                <w:i w:val="0"/>
                <w:sz w:val="24"/>
                <w:szCs w:val="24"/>
              </w:rPr>
              <w:t>2024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44BA70EC" w:rsidR="004266D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09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30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36CAB30E" w:rsidR="004266D5" w:rsidRPr="006F4C82" w:rsidRDefault="001F12B5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6F4C82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r w:rsidR="00E0686A" w:rsidRPr="00E0686A">
              <w:rPr>
                <w:rFonts w:ascii="Times New Roman" w:hAnsi="Times New Roman"/>
                <w:i/>
                <w:iCs/>
                <w:sz w:val="24"/>
                <w:szCs w:val="24"/>
              </w:rPr>
              <w:t>Thảo luận về mô hình năng lượng và lực nguyên tử.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727E3875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21011601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0D8D7891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Minh Hiếu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6FC0BC01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9" w:history="1">
              <w:r w:rsidR="00640C53">
                <w:rPr>
                  <w:rStyle w:val="Hyperlink"/>
                  <w:rFonts w:ascii="Times New Roman" w:hAnsi="Times New Roman"/>
                  <w:sz w:val="24"/>
                  <w:szCs w:val="24"/>
                </w:rPr>
                <w:t>21011601@st.phenikaa-uni.edu.vn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3259DECB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7BA58562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21012401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143C92BC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Từ Lê Tú Uyên 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334550D0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10" w:history="1">
              <w:r w:rsidR="00640C53">
                <w:rPr>
                  <w:rStyle w:val="Hyperlink"/>
                  <w:rFonts w:ascii="Times New Roman" w:hAnsi="Times New Roman"/>
                  <w:sz w:val="24"/>
                  <w:szCs w:val="24"/>
                </w:rPr>
                <w:t>21012401@st.phenikaa-uni.edu.vn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2766EB34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03950B7E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TS. Phạm Tiến Lâm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2A3B3F98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11" w:history="1">
              <w:r w:rsidR="00640C53">
                <w:rPr>
                  <w:rStyle w:val="Hyperlink"/>
                  <w:rFonts w:ascii="Times New Roman" w:hAnsi="Times New Roman"/>
                  <w:sz w:val="24"/>
                  <w:szCs w:val="24"/>
                </w:rPr>
                <w:t>lam.phamtien@phenikaa-uni.edu.vn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3E038089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75F05F70" w:rsidR="008C0503" w:rsidRPr="002A5D83" w:rsidRDefault="008C0503" w:rsidP="0063035A">
      <w:pPr>
        <w:jc w:val="both"/>
        <w:rPr>
          <w:rFonts w:ascii="Times New Roman" w:hAnsi="Times New Roman"/>
          <w:i/>
          <w:iCs/>
          <w:szCs w:val="24"/>
        </w:rPr>
      </w:pP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0B3B6886" w14:textId="452C6AE5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2A5D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0686A" w:rsidRPr="00E0686A">
              <w:rPr>
                <w:rFonts w:ascii="Times New Roman" w:hAnsi="Times New Roman"/>
                <w:sz w:val="24"/>
                <w:szCs w:val="24"/>
              </w:rPr>
              <w:t>Mô hình dự đoán năng lượng từ tương tác cặp.</w:t>
            </w: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22BEA342" w14:textId="601DA685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  <w:r w:rsidR="002A5D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0686A" w:rsidRPr="00E0686A">
              <w:rPr>
                <w:rFonts w:ascii="Times New Roman" w:hAnsi="Times New Roman"/>
                <w:sz w:val="24"/>
                <w:szCs w:val="24"/>
              </w:rPr>
              <w:t>Lực nguyên tử từ tương tác cặp.</w:t>
            </w: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592924D3" w14:textId="112B509E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  <w:r w:rsidR="002A5D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0686A" w:rsidRPr="00E0686A">
              <w:rPr>
                <w:rFonts w:ascii="Times New Roman" w:hAnsi="Times New Roman"/>
                <w:sz w:val="24"/>
                <w:szCs w:val="24"/>
              </w:rPr>
              <w:t>Áp dụng mô hình dự đoán năng lượng và lực nguyên tử từ tương tác cặp.</w:t>
            </w: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091AA9AA" w:rsidR="00537CDF" w:rsidRPr="006F4C82" w:rsidRDefault="00E0686A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</w:t>
            </w:r>
            <w:r w:rsidR="002A5D83">
              <w:rPr>
                <w:rFonts w:ascii="Times New Roman" w:hAnsi="Times New Roman"/>
                <w:sz w:val="24"/>
                <w:szCs w:val="24"/>
              </w:rPr>
              <w:t>/06/2024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3FF1B686" w:rsidR="00537CDF" w:rsidRPr="006F4C82" w:rsidRDefault="002A5D83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09:30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16DD9512" w:rsidR="004D42BB" w:rsidRPr="006F4C82" w:rsidRDefault="00E0686A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E0686A">
              <w:rPr>
                <w:rFonts w:ascii="Times New Roman" w:hAnsi="Times New Roman"/>
                <w:b w:val="0"/>
                <w:sz w:val="24"/>
                <w:szCs w:val="24"/>
              </w:rPr>
              <w:t>Phân tích và tối ưu hóa hàm kích hoạt trong mô hình CNN.</w:t>
            </w: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452053E4" w14:textId="2133F7F5" w:rsidR="000E11B1" w:rsidRPr="006F4C82" w:rsidRDefault="000E11B1" w:rsidP="002A5D83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DB86A7" w14:textId="77777777" w:rsidR="008D1243" w:rsidRDefault="008D1243">
      <w:r>
        <w:separator/>
      </w:r>
    </w:p>
  </w:endnote>
  <w:endnote w:type="continuationSeparator" w:id="0">
    <w:p w14:paraId="1EDF2FC3" w14:textId="77777777" w:rsidR="008D1243" w:rsidRDefault="008D1243">
      <w:r>
        <w:continuationSeparator/>
      </w:r>
    </w:p>
  </w:endnote>
  <w:endnote w:type="continuationNotice" w:id="1">
    <w:p w14:paraId="49EB0E53" w14:textId="77777777" w:rsidR="008D1243" w:rsidRDefault="008D12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5F02F5" w14:textId="77777777" w:rsidR="005950B6" w:rsidRDefault="005950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932"/>
    </w:tblGrid>
    <w:tr w:rsidR="0078500E" w14:paraId="03209CB7" w14:textId="77777777" w:rsidTr="00384904">
      <w:tc>
        <w:tcPr>
          <w:tcW w:w="4932" w:type="dxa"/>
          <w:shd w:val="clear" w:color="auto" w:fill="auto"/>
        </w:tcPr>
        <w:p w14:paraId="10074CF9" w14:textId="77777777" w:rsidR="0078500E" w:rsidRPr="00384904" w:rsidRDefault="0078500E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8F18DB" w14:textId="77777777" w:rsidR="005950B6" w:rsidRDefault="005950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E577B9" w14:textId="77777777" w:rsidR="008D1243" w:rsidRDefault="008D1243">
      <w:r>
        <w:separator/>
      </w:r>
    </w:p>
  </w:footnote>
  <w:footnote w:type="continuationSeparator" w:id="0">
    <w:p w14:paraId="36A98ACB" w14:textId="77777777" w:rsidR="008D1243" w:rsidRDefault="008D1243">
      <w:r>
        <w:continuationSeparator/>
      </w:r>
    </w:p>
  </w:footnote>
  <w:footnote w:type="continuationNotice" w:id="1">
    <w:p w14:paraId="717D7E25" w14:textId="77777777" w:rsidR="008D1243" w:rsidRDefault="008D124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FBF1B9" w14:textId="77777777" w:rsidR="005950B6" w:rsidRDefault="005950B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5950B6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22F0EFAC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</w:t>
          </w:r>
          <w:r w:rsidR="005950B6">
            <w:rPr>
              <w:rFonts w:ascii="Times New Roman" w:hAnsi="Times New Roman"/>
              <w:color w:val="000000"/>
              <w:sz w:val="28"/>
              <w:szCs w:val="28"/>
            </w:rPr>
            <w:t>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01</w:t>
          </w:r>
          <w:r w:rsidR="00640C53">
            <w:rPr>
              <w:rFonts w:ascii="Times New Roman" w:hAnsi="Times New Roman"/>
              <w:color w:val="000000"/>
              <w:sz w:val="28"/>
              <w:szCs w:val="28"/>
            </w:rPr>
            <w:t>4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– Đồ Án </w:t>
          </w:r>
          <w:r w:rsidR="00640C53">
            <w:rPr>
              <w:rFonts w:ascii="Times New Roman" w:hAnsi="Times New Roman"/>
              <w:color w:val="000000"/>
              <w:sz w:val="28"/>
              <w:szCs w:val="28"/>
            </w:rPr>
            <w:t>Liên Ngành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41A005" w14:textId="77777777" w:rsidR="005950B6" w:rsidRDefault="005950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0788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534A9"/>
    <w:rsid w:val="000E11B1"/>
    <w:rsid w:val="001071C3"/>
    <w:rsid w:val="00145B1E"/>
    <w:rsid w:val="00155255"/>
    <w:rsid w:val="001D7DC5"/>
    <w:rsid w:val="001F12B5"/>
    <w:rsid w:val="00262494"/>
    <w:rsid w:val="002721AE"/>
    <w:rsid w:val="00277B20"/>
    <w:rsid w:val="0028710D"/>
    <w:rsid w:val="002A5D83"/>
    <w:rsid w:val="002A6FDA"/>
    <w:rsid w:val="002C7FF3"/>
    <w:rsid w:val="003240FC"/>
    <w:rsid w:val="00325785"/>
    <w:rsid w:val="00361221"/>
    <w:rsid w:val="00380BF9"/>
    <w:rsid w:val="00384904"/>
    <w:rsid w:val="003B2F07"/>
    <w:rsid w:val="003F4E3A"/>
    <w:rsid w:val="003F7B00"/>
    <w:rsid w:val="00403198"/>
    <w:rsid w:val="004266D5"/>
    <w:rsid w:val="00434BC7"/>
    <w:rsid w:val="0043788C"/>
    <w:rsid w:val="00476A2F"/>
    <w:rsid w:val="004C22BB"/>
    <w:rsid w:val="004D42BB"/>
    <w:rsid w:val="004E067B"/>
    <w:rsid w:val="0052549A"/>
    <w:rsid w:val="00527B5C"/>
    <w:rsid w:val="0053679B"/>
    <w:rsid w:val="00537CDF"/>
    <w:rsid w:val="005950B6"/>
    <w:rsid w:val="005A2190"/>
    <w:rsid w:val="005A6D89"/>
    <w:rsid w:val="0063035A"/>
    <w:rsid w:val="00640C53"/>
    <w:rsid w:val="00660843"/>
    <w:rsid w:val="006F4C82"/>
    <w:rsid w:val="00771C0E"/>
    <w:rsid w:val="0078500E"/>
    <w:rsid w:val="007C1DBF"/>
    <w:rsid w:val="007E79D8"/>
    <w:rsid w:val="008013ED"/>
    <w:rsid w:val="00802042"/>
    <w:rsid w:val="008309C6"/>
    <w:rsid w:val="00842848"/>
    <w:rsid w:val="00857CFB"/>
    <w:rsid w:val="00893A8E"/>
    <w:rsid w:val="008B3EFA"/>
    <w:rsid w:val="008C0503"/>
    <w:rsid w:val="008D1243"/>
    <w:rsid w:val="008D414E"/>
    <w:rsid w:val="008E589B"/>
    <w:rsid w:val="00921A7C"/>
    <w:rsid w:val="00927B59"/>
    <w:rsid w:val="009C2AE3"/>
    <w:rsid w:val="009E147C"/>
    <w:rsid w:val="009F19E3"/>
    <w:rsid w:val="009F4FEA"/>
    <w:rsid w:val="00A91EEF"/>
    <w:rsid w:val="00AA44D2"/>
    <w:rsid w:val="00AF26B6"/>
    <w:rsid w:val="00B17A7B"/>
    <w:rsid w:val="00B22FF1"/>
    <w:rsid w:val="00B36BC4"/>
    <w:rsid w:val="00B6236C"/>
    <w:rsid w:val="00B67003"/>
    <w:rsid w:val="00BD1CC6"/>
    <w:rsid w:val="00BD4DE6"/>
    <w:rsid w:val="00C037DF"/>
    <w:rsid w:val="00C14D1B"/>
    <w:rsid w:val="00C6291B"/>
    <w:rsid w:val="00C94BEB"/>
    <w:rsid w:val="00CA4CCB"/>
    <w:rsid w:val="00CA6963"/>
    <w:rsid w:val="00CC374E"/>
    <w:rsid w:val="00D1263A"/>
    <w:rsid w:val="00DB7394"/>
    <w:rsid w:val="00DF07D0"/>
    <w:rsid w:val="00E0686A"/>
    <w:rsid w:val="00E32193"/>
    <w:rsid w:val="00E441EC"/>
    <w:rsid w:val="00E77A1F"/>
    <w:rsid w:val="00EB477B"/>
    <w:rsid w:val="00ED0E81"/>
    <w:rsid w:val="00F01094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character" w:styleId="Hyperlink">
    <w:name w:val="Hyperlink"/>
    <w:rsid w:val="00640C53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640C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lam.phamtien@phenikaa-uni.edu.vn" TargetMode="Externa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hyperlink" Target="mailto:21012401@st.phenikaa-uni.edu.vn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mailto:21011601@st.phenikaa-uni.edu.vn" TargetMode="Externa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45</TotalTime>
  <Pages>1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Tran Minh Hieu</cp:lastModifiedBy>
  <cp:revision>32</cp:revision>
  <cp:lastPrinted>2007-02-07T02:13:00Z</cp:lastPrinted>
  <dcterms:created xsi:type="dcterms:W3CDTF">2023-09-07T01:02:00Z</dcterms:created>
  <dcterms:modified xsi:type="dcterms:W3CDTF">2024-07-22T14:47:00Z</dcterms:modified>
</cp:coreProperties>
</file>