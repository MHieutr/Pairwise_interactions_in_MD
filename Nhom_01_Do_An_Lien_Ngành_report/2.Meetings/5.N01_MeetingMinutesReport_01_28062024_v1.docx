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48511BAB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Nhóm 01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1E8C2217" w:rsidR="001F12B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Ứng dụng mô hình học sâu cho mô phỏng động lực học phân tử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36F4E0AF" w:rsidR="004266D5" w:rsidRPr="006F4C82" w:rsidRDefault="00DD7A0D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</w:t>
            </w:r>
            <w:r w:rsidR="00170DC6">
              <w:rPr>
                <w:rFonts w:ascii="Times New Roman" w:hAnsi="Times New Roman"/>
                <w:i w:val="0"/>
                <w:sz w:val="24"/>
                <w:szCs w:val="24"/>
              </w:rPr>
              <w:t>8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40C53"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 w:rsidR="008B3EFA">
              <w:rPr>
                <w:rFonts w:ascii="Times New Roman" w:hAnsi="Times New Roman"/>
                <w:i w:val="0"/>
                <w:sz w:val="24"/>
                <w:szCs w:val="24"/>
              </w:rPr>
              <w:t>6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40C53"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44BA70EC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463675A1" w:rsidR="004266D5" w:rsidRPr="006F4C82" w:rsidRDefault="001F12B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6F4C82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170DC6" w:rsidRPr="00170DC6">
              <w:rPr>
                <w:rFonts w:ascii="Times New Roman" w:hAnsi="Times New Roman"/>
                <w:i/>
                <w:iCs/>
                <w:sz w:val="24"/>
                <w:szCs w:val="24"/>
              </w:rPr>
              <w:t>Thảo luận về kết quả thí nghiệm ban đầu và cải thiện mô hình.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727E3875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D8D7891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Minh Hiếu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FC0BC01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9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21011601@st.phenikaa-uni.edu.vn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3259DECB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7BA58562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21012401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143C92BC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Từ Lê Tú Uyên 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34550D0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0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21012401@st.phenikaa-uni.edu.vn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766EB34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03950B7E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TS. Phạm Tiến Lâm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2A3B3F98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1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lam.phamtien@phenikaa-uni.edu.vn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3E038089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75F05F70" w:rsidR="008C0503" w:rsidRPr="002A5D83" w:rsidRDefault="008C0503" w:rsidP="0063035A">
      <w:pPr>
        <w:jc w:val="both"/>
        <w:rPr>
          <w:rFonts w:ascii="Times New Roman" w:hAnsi="Times New Roman"/>
          <w:i/>
          <w:iCs/>
          <w:szCs w:val="24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0B3B6886" w14:textId="7DEBCFFA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70DC6" w:rsidRPr="00170DC6">
              <w:rPr>
                <w:rFonts w:ascii="Times New Roman" w:hAnsi="Times New Roman"/>
                <w:sz w:val="24"/>
                <w:szCs w:val="24"/>
              </w:rPr>
              <w:t>Kết quả mô phỏng ban đầu.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22BEA342" w14:textId="4F909489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70DC6" w:rsidRPr="00170DC6">
              <w:rPr>
                <w:rFonts w:ascii="Times New Roman" w:hAnsi="Times New Roman"/>
                <w:sz w:val="24"/>
                <w:szCs w:val="24"/>
              </w:rPr>
              <w:t>Điều chỉnh mô hình dựa trên kết quả thí nghiệm.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592924D3" w14:textId="29D256D7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70DC6" w:rsidRPr="00170DC6">
              <w:rPr>
                <w:rFonts w:ascii="Times New Roman" w:hAnsi="Times New Roman"/>
                <w:sz w:val="24"/>
                <w:szCs w:val="24"/>
              </w:rPr>
              <w:t>Tiếp tục điều chỉnh và cải thiện mô hình dựa trên kết quả thí nghiệm.</w:t>
            </w: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22F1E31F" w:rsidR="00537CDF" w:rsidRPr="006F4C82" w:rsidRDefault="006E3819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05</w:t>
            </w:r>
            <w:r w:rsidR="002A5D83">
              <w:rPr>
                <w:rFonts w:ascii="Times New Roman" w:hAnsi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  <w:r w:rsidR="002A5D83">
              <w:rPr>
                <w:rFonts w:ascii="Times New Roman" w:hAnsi="Times New Roman"/>
                <w:sz w:val="24"/>
                <w:szCs w:val="24"/>
              </w:rPr>
              <w:t>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3FF1B686" w:rsidR="00537CDF" w:rsidRPr="006F4C82" w:rsidRDefault="002A5D83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09:30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4A1D38A7" w:rsidR="004D42BB" w:rsidRPr="006F4C82" w:rsidRDefault="009A288A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9A288A">
              <w:rPr>
                <w:rFonts w:ascii="Times New Roman" w:hAnsi="Times New Roman"/>
                <w:b w:val="0"/>
                <w:sz w:val="24"/>
                <w:szCs w:val="24"/>
              </w:rPr>
              <w:t>Xác định các bước tiếp theo trong quá trình mô phỏng.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452053E4" w14:textId="2133F7F5" w:rsidR="000E11B1" w:rsidRPr="006F4C82" w:rsidRDefault="000E11B1" w:rsidP="002A5D83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7411E" w14:textId="77777777" w:rsidR="00C00273" w:rsidRDefault="00C00273">
      <w:r>
        <w:separator/>
      </w:r>
    </w:p>
  </w:endnote>
  <w:endnote w:type="continuationSeparator" w:id="0">
    <w:p w14:paraId="420CB13B" w14:textId="77777777" w:rsidR="00C00273" w:rsidRDefault="00C00273">
      <w:r>
        <w:continuationSeparator/>
      </w:r>
    </w:p>
  </w:endnote>
  <w:endnote w:type="continuationNotice" w:id="1">
    <w:p w14:paraId="7324DDA2" w14:textId="77777777" w:rsidR="00C00273" w:rsidRDefault="00C002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E0BD" w14:textId="77777777" w:rsidR="00E135B9" w:rsidRDefault="00E135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</w:tblGrid>
    <w:tr w:rsidR="0078500E" w14:paraId="03209CB7" w14:textId="77777777" w:rsidTr="00384904">
      <w:tc>
        <w:tcPr>
          <w:tcW w:w="4932" w:type="dxa"/>
          <w:shd w:val="clear" w:color="auto" w:fill="auto"/>
        </w:tcPr>
        <w:p w14:paraId="10074CF9" w14:textId="77777777" w:rsidR="0078500E" w:rsidRPr="00384904" w:rsidRDefault="0078500E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B6AEA" w14:textId="77777777" w:rsidR="00E135B9" w:rsidRDefault="00E135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9E1CD5" w14:textId="77777777" w:rsidR="00C00273" w:rsidRDefault="00C00273">
      <w:r>
        <w:separator/>
      </w:r>
    </w:p>
  </w:footnote>
  <w:footnote w:type="continuationSeparator" w:id="0">
    <w:p w14:paraId="1EC3586A" w14:textId="77777777" w:rsidR="00C00273" w:rsidRDefault="00C00273">
      <w:r>
        <w:continuationSeparator/>
      </w:r>
    </w:p>
  </w:footnote>
  <w:footnote w:type="continuationNotice" w:id="1">
    <w:p w14:paraId="3A050E7A" w14:textId="77777777" w:rsidR="00C00273" w:rsidRDefault="00C0027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C32B68" w14:textId="77777777" w:rsidR="00E135B9" w:rsidRDefault="00E135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E135B9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6B7C64B1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</w:t>
          </w:r>
          <w:r w:rsidR="00E135B9">
            <w:rPr>
              <w:rFonts w:ascii="Times New Roman" w:hAnsi="Times New Roman"/>
              <w:color w:val="000000"/>
              <w:sz w:val="28"/>
              <w:szCs w:val="28"/>
            </w:rPr>
            <w:t>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01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4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– Đồ Án 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Liên Ngành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6E465" w14:textId="77777777" w:rsidR="00E135B9" w:rsidRDefault="00E135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0788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534A9"/>
    <w:rsid w:val="000E11B1"/>
    <w:rsid w:val="001071C3"/>
    <w:rsid w:val="00145B1E"/>
    <w:rsid w:val="00155255"/>
    <w:rsid w:val="00170DC6"/>
    <w:rsid w:val="001D7DC5"/>
    <w:rsid w:val="001F12B5"/>
    <w:rsid w:val="00262494"/>
    <w:rsid w:val="002721AE"/>
    <w:rsid w:val="00277B20"/>
    <w:rsid w:val="0028710D"/>
    <w:rsid w:val="002A5D83"/>
    <w:rsid w:val="002A6FDA"/>
    <w:rsid w:val="002C7FF3"/>
    <w:rsid w:val="003240FC"/>
    <w:rsid w:val="00325785"/>
    <w:rsid w:val="00361221"/>
    <w:rsid w:val="00384904"/>
    <w:rsid w:val="003B0466"/>
    <w:rsid w:val="003B2F07"/>
    <w:rsid w:val="003D54EE"/>
    <w:rsid w:val="003F4E3A"/>
    <w:rsid w:val="003F7B00"/>
    <w:rsid w:val="00403198"/>
    <w:rsid w:val="004266D5"/>
    <w:rsid w:val="00434BC7"/>
    <w:rsid w:val="0043788C"/>
    <w:rsid w:val="00467E64"/>
    <w:rsid w:val="00476A2F"/>
    <w:rsid w:val="004D42BB"/>
    <w:rsid w:val="004E067B"/>
    <w:rsid w:val="0052549A"/>
    <w:rsid w:val="00527B5C"/>
    <w:rsid w:val="005335FA"/>
    <w:rsid w:val="0053679B"/>
    <w:rsid w:val="00537CDF"/>
    <w:rsid w:val="005A2190"/>
    <w:rsid w:val="005A6D89"/>
    <w:rsid w:val="0063035A"/>
    <w:rsid w:val="00640C53"/>
    <w:rsid w:val="00660843"/>
    <w:rsid w:val="006E3819"/>
    <w:rsid w:val="006F4C82"/>
    <w:rsid w:val="00771C0E"/>
    <w:rsid w:val="0078500E"/>
    <w:rsid w:val="007C1DBF"/>
    <w:rsid w:val="007E5C3E"/>
    <w:rsid w:val="007E79D8"/>
    <w:rsid w:val="008013ED"/>
    <w:rsid w:val="00802042"/>
    <w:rsid w:val="008309C6"/>
    <w:rsid w:val="00842848"/>
    <w:rsid w:val="00857CFB"/>
    <w:rsid w:val="008841CD"/>
    <w:rsid w:val="00893A8E"/>
    <w:rsid w:val="008B3EFA"/>
    <w:rsid w:val="008C0503"/>
    <w:rsid w:val="008D414E"/>
    <w:rsid w:val="008E589B"/>
    <w:rsid w:val="00907E19"/>
    <w:rsid w:val="00921A7C"/>
    <w:rsid w:val="00927B59"/>
    <w:rsid w:val="00967A11"/>
    <w:rsid w:val="009A288A"/>
    <w:rsid w:val="009C2AE3"/>
    <w:rsid w:val="009E147C"/>
    <w:rsid w:val="009F19E3"/>
    <w:rsid w:val="009F4FEA"/>
    <w:rsid w:val="00A91EEF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C00273"/>
    <w:rsid w:val="00C037DF"/>
    <w:rsid w:val="00C14D1B"/>
    <w:rsid w:val="00C6291B"/>
    <w:rsid w:val="00C94BEB"/>
    <w:rsid w:val="00CA4CCB"/>
    <w:rsid w:val="00CA6963"/>
    <w:rsid w:val="00CC374E"/>
    <w:rsid w:val="00D1263A"/>
    <w:rsid w:val="00DB60C5"/>
    <w:rsid w:val="00DB7394"/>
    <w:rsid w:val="00DD7A0D"/>
    <w:rsid w:val="00DF07D0"/>
    <w:rsid w:val="00E0686A"/>
    <w:rsid w:val="00E135B9"/>
    <w:rsid w:val="00E32193"/>
    <w:rsid w:val="00E441EC"/>
    <w:rsid w:val="00E77A1F"/>
    <w:rsid w:val="00EB477B"/>
    <w:rsid w:val="00EC774D"/>
    <w:rsid w:val="00ED0E81"/>
    <w:rsid w:val="00F01094"/>
    <w:rsid w:val="00F15879"/>
    <w:rsid w:val="00F24950"/>
    <w:rsid w:val="00FE4E18"/>
    <w:rsid w:val="00FE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styleId="Hyperlink">
    <w:name w:val="Hyperlink"/>
    <w:rsid w:val="00640C53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640C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lam.phamtien@phenikaa-uni.edu.vn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mailto:21012401@st.phenikaa-uni.edu.vn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mailto:21011601@st.phenikaa-uni.edu.vn" TargetMode="Externa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47</TotalTime>
  <Pages>1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Tran Minh Hieu</cp:lastModifiedBy>
  <cp:revision>36</cp:revision>
  <cp:lastPrinted>2007-02-07T02:13:00Z</cp:lastPrinted>
  <dcterms:created xsi:type="dcterms:W3CDTF">2023-09-07T01:02:00Z</dcterms:created>
  <dcterms:modified xsi:type="dcterms:W3CDTF">2024-07-22T14:47:00Z</dcterms:modified>
</cp:coreProperties>
</file>